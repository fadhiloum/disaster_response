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52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6999"/>
      </w:tblGrid>
      <w:tr w:rsidR="00B92934" w:rsidRPr="00755DC0" w14:paraId="1FBC094F" w14:textId="77777777" w:rsidTr="00757D65">
        <w:trPr>
          <w:trHeight w:val="551"/>
        </w:trPr>
        <w:tc>
          <w:tcPr>
            <w:tcW w:w="1525" w:type="pct"/>
            <w:vMerge w:val="restart"/>
          </w:tcPr>
          <w:p w14:paraId="515FA8B9" w14:textId="77777777" w:rsidR="00B92934" w:rsidRPr="00755DC0" w:rsidRDefault="00B92934" w:rsidP="00A54587">
            <w:pPr>
              <w:spacing w:after="0"/>
            </w:pPr>
          </w:p>
        </w:tc>
        <w:tc>
          <w:tcPr>
            <w:tcW w:w="3475" w:type="pct"/>
            <w:vAlign w:val="bottom"/>
          </w:tcPr>
          <w:p w14:paraId="5DD8AE3A" w14:textId="2A729CF7" w:rsidR="00B92934" w:rsidRPr="00757D65" w:rsidRDefault="00757D65" w:rsidP="00757D6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57D65">
              <w:rPr>
                <w:b/>
                <w:sz w:val="28"/>
                <w:szCs w:val="28"/>
              </w:rPr>
              <w:t>PROGRAMME OPERATIONS</w:t>
            </w:r>
          </w:p>
          <w:p w14:paraId="5CA0CBEC" w14:textId="7A133E25" w:rsidR="00B92934" w:rsidRPr="00D13927" w:rsidRDefault="00B92934" w:rsidP="00757D6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B92934" w:rsidRPr="00755DC0" w14:paraId="252B372A" w14:textId="77777777" w:rsidTr="00757D65">
        <w:trPr>
          <w:trHeight w:val="325"/>
        </w:trPr>
        <w:tc>
          <w:tcPr>
            <w:tcW w:w="1525" w:type="pct"/>
            <w:vMerge/>
          </w:tcPr>
          <w:p w14:paraId="0BBDD6BF" w14:textId="77777777" w:rsidR="00B92934" w:rsidRPr="00755DC0" w:rsidRDefault="00B92934" w:rsidP="00A54587">
            <w:pPr>
              <w:spacing w:after="0"/>
            </w:pPr>
          </w:p>
        </w:tc>
        <w:tc>
          <w:tcPr>
            <w:tcW w:w="3475" w:type="pct"/>
            <w:shd w:val="clear" w:color="auto" w:fill="000000"/>
          </w:tcPr>
          <w:p w14:paraId="0CE415F6" w14:textId="77777777" w:rsidR="00B92934" w:rsidRPr="00755DC0" w:rsidRDefault="00B92934" w:rsidP="00A54587">
            <w:pPr>
              <w:spacing w:after="0" w:line="240" w:lineRule="auto"/>
              <w:jc w:val="center"/>
              <w:rPr>
                <w:b/>
              </w:rPr>
            </w:pPr>
            <w:r w:rsidRPr="00757D65">
              <w:rPr>
                <w:b/>
                <w:sz w:val="24"/>
                <w:szCs w:val="20"/>
                <w:lang w:eastAsia="ko-KR"/>
              </w:rPr>
              <w:t>CONCEPT NOTE</w:t>
            </w:r>
          </w:p>
        </w:tc>
      </w:tr>
    </w:tbl>
    <w:p w14:paraId="05F013F6" w14:textId="3B05E85F" w:rsidR="00AA5D54" w:rsidRPr="00B92934" w:rsidRDefault="00DD0E92" w:rsidP="007A1EB8">
      <w:pPr>
        <w:autoSpaceDE w:val="0"/>
        <w:autoSpaceDN w:val="0"/>
        <w:adjustRightInd w:val="0"/>
        <w:spacing w:after="0" w:line="240" w:lineRule="atLeast"/>
        <w:rPr>
          <w:rFonts w:eastAsia="Times New Roman" w:cs="Helv"/>
          <w:bCs/>
          <w:color w:val="000000"/>
          <w:spacing w:val="5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977B4F5" wp14:editId="7A0F60EA">
            <wp:simplePos x="0" y="0"/>
            <wp:positionH relativeFrom="column">
              <wp:posOffset>39370</wp:posOffset>
            </wp:positionH>
            <wp:positionV relativeFrom="paragraph">
              <wp:posOffset>-468630</wp:posOffset>
            </wp:positionV>
            <wp:extent cx="1852295" cy="914400"/>
            <wp:effectExtent l="0" t="0" r="0" b="0"/>
            <wp:wrapNone/>
            <wp:docPr id="2" name="Picture 3" descr="MERCY_Malaysia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RCY_Malaysia_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tblpXSpec="right" w:tblpY="1"/>
        <w:tblOverlap w:val="never"/>
        <w:tblW w:w="4225" w:type="dxa"/>
        <w:tblLook w:val="04A0" w:firstRow="1" w:lastRow="0" w:firstColumn="1" w:lastColumn="0" w:noHBand="0" w:noVBand="1"/>
      </w:tblPr>
      <w:tblGrid>
        <w:gridCol w:w="1975"/>
        <w:gridCol w:w="2250"/>
      </w:tblGrid>
      <w:tr w:rsidR="001F0DDB" w:rsidRPr="000240EC" w14:paraId="1741A33E" w14:textId="77777777" w:rsidTr="00757D65">
        <w:trPr>
          <w:trHeight w:val="25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A85B4" w14:textId="77777777" w:rsidR="001F0DDB" w:rsidRPr="000240EC" w:rsidRDefault="001F0DDB" w:rsidP="002154E3">
            <w:pPr>
              <w:spacing w:after="0" w:line="240" w:lineRule="auto"/>
              <w:rPr>
                <w:rFonts w:cs="Arial"/>
                <w:sz w:val="20"/>
              </w:rPr>
            </w:pPr>
            <w:r w:rsidRPr="000240EC">
              <w:rPr>
                <w:rFonts w:cs="Arial"/>
                <w:sz w:val="20"/>
              </w:rPr>
              <w:t>Document Reference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83336" w14:textId="09FC7F62" w:rsidR="001F0DDB" w:rsidRPr="000240EC" w:rsidRDefault="001F0DDB" w:rsidP="00676F53">
            <w:pPr>
              <w:spacing w:after="0" w:line="240" w:lineRule="auto"/>
              <w:rPr>
                <w:rFonts w:cs="Arial"/>
                <w:sz w:val="20"/>
              </w:rPr>
            </w:pPr>
          </w:p>
        </w:tc>
      </w:tr>
      <w:tr w:rsidR="001F0DDB" w:rsidRPr="000240EC" w14:paraId="6CC2B572" w14:textId="77777777" w:rsidTr="00757D65">
        <w:trPr>
          <w:trHeight w:val="251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0487B" w14:textId="77777777" w:rsidR="001F0DDB" w:rsidRPr="000240EC" w:rsidRDefault="001F0DDB" w:rsidP="002154E3">
            <w:pPr>
              <w:spacing w:after="0" w:line="240" w:lineRule="auto"/>
              <w:rPr>
                <w:rFonts w:cs="Arial"/>
                <w:sz w:val="20"/>
              </w:rPr>
            </w:pPr>
            <w:r w:rsidRPr="000240EC">
              <w:rPr>
                <w:rFonts w:cs="Arial"/>
                <w:sz w:val="20"/>
              </w:rPr>
              <w:t>Author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9710D" w14:textId="77777777" w:rsidR="001F0DDB" w:rsidRPr="000240EC" w:rsidRDefault="001F0DDB" w:rsidP="002154E3">
            <w:pPr>
              <w:spacing w:after="0" w:line="240" w:lineRule="auto"/>
              <w:rPr>
                <w:rFonts w:cs="Arial"/>
                <w:sz w:val="20"/>
              </w:rPr>
            </w:pPr>
          </w:p>
        </w:tc>
      </w:tr>
    </w:tbl>
    <w:p w14:paraId="04B7B953" w14:textId="77777777" w:rsidR="00B92934" w:rsidRDefault="00B92934" w:rsidP="007A1EB8">
      <w:pPr>
        <w:autoSpaceDE w:val="0"/>
        <w:autoSpaceDN w:val="0"/>
        <w:adjustRightInd w:val="0"/>
        <w:spacing w:after="0" w:line="240" w:lineRule="atLeast"/>
        <w:rPr>
          <w:rFonts w:eastAsia="Times New Roman" w:cs="Helv"/>
          <w:b/>
          <w:bCs/>
          <w:color w:val="000000"/>
          <w:spacing w:val="50"/>
          <w:sz w:val="20"/>
          <w:szCs w:val="20"/>
        </w:rPr>
      </w:pPr>
    </w:p>
    <w:p w14:paraId="174D4FA4" w14:textId="77777777" w:rsidR="001F0DDB" w:rsidRDefault="001F0DDB" w:rsidP="007A1EB8">
      <w:pPr>
        <w:autoSpaceDE w:val="0"/>
        <w:autoSpaceDN w:val="0"/>
        <w:adjustRightInd w:val="0"/>
        <w:spacing w:after="0" w:line="240" w:lineRule="atLeast"/>
        <w:rPr>
          <w:rFonts w:eastAsia="Times New Roman" w:cs="Helv"/>
          <w:b/>
          <w:bCs/>
          <w:color w:val="000000"/>
          <w:spacing w:val="50"/>
          <w:sz w:val="20"/>
          <w:szCs w:val="20"/>
        </w:rPr>
      </w:pPr>
    </w:p>
    <w:p w14:paraId="0BF4F9AF" w14:textId="77777777" w:rsidR="001F0DDB" w:rsidRPr="00210C64" w:rsidRDefault="001F0DDB" w:rsidP="007A1EB8">
      <w:pPr>
        <w:autoSpaceDE w:val="0"/>
        <w:autoSpaceDN w:val="0"/>
        <w:adjustRightInd w:val="0"/>
        <w:spacing w:after="0" w:line="240" w:lineRule="atLeast"/>
        <w:rPr>
          <w:rFonts w:eastAsia="Times New Roman" w:cs="Helv"/>
          <w:b/>
          <w:bCs/>
          <w:color w:val="000000"/>
          <w:spacing w:val="50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5"/>
        <w:gridCol w:w="7865"/>
      </w:tblGrid>
      <w:tr w:rsidR="00AA5D54" w:rsidRPr="00D3442F" w14:paraId="265D7CDD" w14:textId="77777777" w:rsidTr="00757D65">
        <w:trPr>
          <w:trHeight w:val="215"/>
        </w:trPr>
        <w:tc>
          <w:tcPr>
            <w:tcW w:w="1095" w:type="pct"/>
            <w:vAlign w:val="center"/>
          </w:tcPr>
          <w:p w14:paraId="501B5D67" w14:textId="77777777" w:rsidR="00AA5D54" w:rsidRPr="00D3442F" w:rsidRDefault="00CE31BA" w:rsidP="0088313C">
            <w:pPr>
              <w:spacing w:after="0" w:line="240" w:lineRule="auto"/>
              <w:contextualSpacing/>
              <w:rPr>
                <w:rFonts w:eastAsia="Times New Roman"/>
                <w:b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>Pro</w:t>
            </w:r>
            <w:r w:rsidR="0088313C">
              <w:rPr>
                <w:rFonts w:eastAsia="+mn-ea" w:cs="+mn-cs"/>
                <w:b/>
                <w:color w:val="000000"/>
                <w:kern w:val="24"/>
                <w:szCs w:val="20"/>
              </w:rPr>
              <w:t>ject</w:t>
            </w:r>
            <w:r w:rsidR="00AA5D54"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 xml:space="preserve"> Name</w:t>
            </w:r>
          </w:p>
        </w:tc>
        <w:tc>
          <w:tcPr>
            <w:tcW w:w="3905" w:type="pct"/>
            <w:vAlign w:val="center"/>
          </w:tcPr>
          <w:p w14:paraId="44DB266A" w14:textId="23BCEB45" w:rsidR="001B600C" w:rsidRPr="00D3442F" w:rsidRDefault="001B600C" w:rsidP="002437EF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  <w:lang w:val="en-GB"/>
              </w:rPr>
            </w:pPr>
          </w:p>
        </w:tc>
      </w:tr>
      <w:tr w:rsidR="00CE31BA" w:rsidRPr="00D3442F" w14:paraId="0BC912EB" w14:textId="77777777" w:rsidTr="00757D65">
        <w:tc>
          <w:tcPr>
            <w:tcW w:w="1095" w:type="pct"/>
            <w:vAlign w:val="center"/>
          </w:tcPr>
          <w:p w14:paraId="6B8BE148" w14:textId="77777777" w:rsidR="00CE31BA" w:rsidRPr="00D3442F" w:rsidRDefault="00CE31BA" w:rsidP="00E9447D">
            <w:pPr>
              <w:spacing w:after="0" w:line="240" w:lineRule="auto"/>
              <w:contextualSpacing/>
              <w:rPr>
                <w:rFonts w:eastAsia="Times New Roman"/>
                <w:b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>Location</w:t>
            </w:r>
          </w:p>
        </w:tc>
        <w:tc>
          <w:tcPr>
            <w:tcW w:w="3905" w:type="pct"/>
            <w:vAlign w:val="center"/>
          </w:tcPr>
          <w:p w14:paraId="704E6D6E" w14:textId="59BDACE0" w:rsidR="001B600C" w:rsidRPr="00D3442F" w:rsidRDefault="00F675BB" w:rsidP="00E9447D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0"/>
                <w:szCs w:val="20"/>
                <w:lang w:val="en-GB"/>
              </w:rPr>
              <w:t>Mindanao</w:t>
            </w:r>
            <w:r w:rsidR="007C6097">
              <w:rPr>
                <w:rFonts w:eastAsia="Times New Roman"/>
                <w:sz w:val="20"/>
                <w:szCs w:val="20"/>
                <w:lang w:val="en-GB"/>
              </w:rPr>
              <w:t>, PH</w:t>
            </w:r>
          </w:p>
        </w:tc>
      </w:tr>
      <w:tr w:rsidR="00AA5D54" w:rsidRPr="00D3442F" w14:paraId="1E96793B" w14:textId="77777777" w:rsidTr="00757D65">
        <w:trPr>
          <w:trHeight w:val="78"/>
        </w:trPr>
        <w:tc>
          <w:tcPr>
            <w:tcW w:w="1095" w:type="pct"/>
            <w:vAlign w:val="center"/>
          </w:tcPr>
          <w:p w14:paraId="3BE781E3" w14:textId="77777777" w:rsidR="00AA5D54" w:rsidRPr="00D3442F" w:rsidRDefault="00AA5D54" w:rsidP="00E9447D">
            <w:pPr>
              <w:spacing w:after="0" w:line="240" w:lineRule="auto"/>
              <w:contextualSpacing/>
              <w:rPr>
                <w:rFonts w:eastAsia="+mn-ea" w:cs="+mn-cs"/>
                <w:b/>
                <w:color w:val="000000"/>
                <w:kern w:val="24"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>Sector</w:t>
            </w:r>
          </w:p>
        </w:tc>
        <w:tc>
          <w:tcPr>
            <w:tcW w:w="3905" w:type="pct"/>
            <w:vAlign w:val="center"/>
          </w:tcPr>
          <w:p w14:paraId="3B6EA400" w14:textId="3C14C811" w:rsidR="001B600C" w:rsidRPr="00D3442F" w:rsidRDefault="001B600C" w:rsidP="005E7C5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AA5D54" w:rsidRPr="00D3442F" w14:paraId="54B2C4BB" w14:textId="77777777" w:rsidTr="00757D65">
        <w:tc>
          <w:tcPr>
            <w:tcW w:w="1095" w:type="pct"/>
            <w:vAlign w:val="center"/>
          </w:tcPr>
          <w:p w14:paraId="0DB58F20" w14:textId="77777777" w:rsidR="00AA5D54" w:rsidRPr="00D3442F" w:rsidRDefault="00AA5D54" w:rsidP="00E9447D">
            <w:pPr>
              <w:spacing w:after="0" w:line="240" w:lineRule="auto"/>
              <w:contextualSpacing/>
              <w:rPr>
                <w:rFonts w:eastAsia="Times New Roman"/>
                <w:b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 xml:space="preserve">Background </w:t>
            </w:r>
          </w:p>
        </w:tc>
        <w:tc>
          <w:tcPr>
            <w:tcW w:w="3905" w:type="pct"/>
            <w:vAlign w:val="center"/>
          </w:tcPr>
          <w:p w14:paraId="067F1770" w14:textId="77777777" w:rsidR="001B600C" w:rsidRPr="002B0852" w:rsidRDefault="001B600C" w:rsidP="004D3724">
            <w:pPr>
              <w:spacing w:after="0" w:line="240" w:lineRule="auto"/>
              <w:contextualSpacing/>
              <w:jc w:val="both"/>
              <w:rPr>
                <w:rFonts w:eastAsia="Times New Roman"/>
                <w:sz w:val="20"/>
                <w:szCs w:val="20"/>
              </w:rPr>
            </w:pPr>
          </w:p>
        </w:tc>
      </w:tr>
      <w:tr w:rsidR="0088313C" w:rsidRPr="00D3442F" w14:paraId="34D464E3" w14:textId="77777777" w:rsidTr="00757D65">
        <w:tc>
          <w:tcPr>
            <w:tcW w:w="1095" w:type="pct"/>
            <w:vAlign w:val="center"/>
          </w:tcPr>
          <w:p w14:paraId="693217BE" w14:textId="77777777" w:rsidR="0088313C" w:rsidRPr="00D3442F" w:rsidRDefault="0088313C" w:rsidP="00E9447D">
            <w:pPr>
              <w:spacing w:after="0" w:line="240" w:lineRule="auto"/>
              <w:contextualSpacing/>
              <w:rPr>
                <w:rFonts w:eastAsia="+mn-ea" w:cs="+mn-cs"/>
                <w:b/>
                <w:color w:val="000000"/>
                <w:kern w:val="24"/>
                <w:szCs w:val="20"/>
              </w:rPr>
            </w:pPr>
            <w:r>
              <w:rPr>
                <w:rFonts w:eastAsia="+mn-ea" w:cs="+mn-cs"/>
                <w:b/>
                <w:color w:val="000000"/>
                <w:kern w:val="24"/>
                <w:szCs w:val="20"/>
              </w:rPr>
              <w:t>Targeted Community</w:t>
            </w:r>
          </w:p>
        </w:tc>
        <w:tc>
          <w:tcPr>
            <w:tcW w:w="3905" w:type="pct"/>
            <w:vAlign w:val="center"/>
          </w:tcPr>
          <w:p w14:paraId="127F3301" w14:textId="77777777" w:rsidR="00465CC4" w:rsidRPr="008A36FD" w:rsidRDefault="00465CC4" w:rsidP="008A36FD">
            <w:pPr>
              <w:spacing w:after="0"/>
              <w:jc w:val="both"/>
              <w:rPr>
                <w:rFonts w:cs="Arial"/>
                <w:i/>
                <w:sz w:val="20"/>
                <w:szCs w:val="20"/>
              </w:rPr>
            </w:pPr>
          </w:p>
        </w:tc>
      </w:tr>
      <w:tr w:rsidR="00AA5D54" w:rsidRPr="00D3442F" w14:paraId="3ABC278D" w14:textId="77777777" w:rsidTr="00757D65">
        <w:trPr>
          <w:trHeight w:val="70"/>
        </w:trPr>
        <w:tc>
          <w:tcPr>
            <w:tcW w:w="1095" w:type="pct"/>
            <w:vAlign w:val="center"/>
          </w:tcPr>
          <w:p w14:paraId="532F22CB" w14:textId="77777777" w:rsidR="00AA5D54" w:rsidRPr="00D3442F" w:rsidRDefault="0088313C" w:rsidP="00E9447D">
            <w:pPr>
              <w:spacing w:after="0" w:line="240" w:lineRule="auto"/>
              <w:contextualSpacing/>
              <w:rPr>
                <w:rFonts w:eastAsia="Times New Roman"/>
                <w:b/>
                <w:szCs w:val="20"/>
              </w:rPr>
            </w:pPr>
            <w:r>
              <w:rPr>
                <w:rFonts w:eastAsia="+mn-ea" w:cs="+mn-cs"/>
                <w:b/>
                <w:color w:val="000000"/>
                <w:kern w:val="24"/>
                <w:szCs w:val="20"/>
              </w:rPr>
              <w:t>Rationale</w:t>
            </w:r>
          </w:p>
        </w:tc>
        <w:tc>
          <w:tcPr>
            <w:tcW w:w="3905" w:type="pct"/>
            <w:vAlign w:val="center"/>
          </w:tcPr>
          <w:p w14:paraId="58FE9C39" w14:textId="77777777" w:rsidR="00465CC4" w:rsidRPr="00465CC4" w:rsidRDefault="00465CC4" w:rsidP="00D54DEB">
            <w:pPr>
              <w:pStyle w:val="ListParagraph"/>
              <w:spacing w:after="0" w:line="240" w:lineRule="auto"/>
              <w:ind w:left="0"/>
              <w:jc w:val="both"/>
              <w:rPr>
                <w:bCs/>
                <w:sz w:val="20"/>
                <w:szCs w:val="20"/>
                <w:lang w:bidi="ar-QA"/>
              </w:rPr>
            </w:pPr>
          </w:p>
        </w:tc>
      </w:tr>
      <w:tr w:rsidR="00AA5D54" w:rsidRPr="00D3442F" w14:paraId="28E86B47" w14:textId="77777777" w:rsidTr="00757D65">
        <w:trPr>
          <w:trHeight w:val="70"/>
        </w:trPr>
        <w:tc>
          <w:tcPr>
            <w:tcW w:w="1095" w:type="pct"/>
            <w:vAlign w:val="center"/>
          </w:tcPr>
          <w:p w14:paraId="5F4614D4" w14:textId="77777777" w:rsidR="00AA5D54" w:rsidRPr="00D3442F" w:rsidRDefault="00AA5D54" w:rsidP="00E9447D">
            <w:pPr>
              <w:spacing w:after="0" w:line="240" w:lineRule="auto"/>
              <w:contextualSpacing/>
              <w:rPr>
                <w:rFonts w:eastAsia="Times New Roman"/>
                <w:b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>Objectives</w:t>
            </w:r>
          </w:p>
        </w:tc>
        <w:tc>
          <w:tcPr>
            <w:tcW w:w="3905" w:type="pct"/>
            <w:vAlign w:val="center"/>
          </w:tcPr>
          <w:p w14:paraId="10AF1C96" w14:textId="77777777" w:rsidR="008C148B" w:rsidRPr="00D3442F" w:rsidRDefault="008C148B" w:rsidP="006C0CA9">
            <w:pPr>
              <w:pStyle w:val="ListParagraph"/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88313C" w:rsidRPr="00D3442F" w14:paraId="51629EDB" w14:textId="77777777" w:rsidTr="00757D65">
        <w:trPr>
          <w:trHeight w:val="70"/>
        </w:trPr>
        <w:tc>
          <w:tcPr>
            <w:tcW w:w="1095" w:type="pct"/>
            <w:vAlign w:val="center"/>
          </w:tcPr>
          <w:p w14:paraId="776852E3" w14:textId="77777777" w:rsidR="0088313C" w:rsidRPr="00D3442F" w:rsidRDefault="0088313C" w:rsidP="00E9447D">
            <w:pPr>
              <w:spacing w:after="0" w:line="240" w:lineRule="auto"/>
              <w:contextualSpacing/>
              <w:rPr>
                <w:rFonts w:eastAsia="+mn-ea" w:cs="+mn-cs"/>
                <w:b/>
                <w:color w:val="000000"/>
                <w:kern w:val="24"/>
                <w:szCs w:val="20"/>
              </w:rPr>
            </w:pPr>
            <w:r>
              <w:rPr>
                <w:rFonts w:eastAsia="+mn-ea" w:cs="+mn-cs"/>
                <w:b/>
                <w:color w:val="000000"/>
                <w:kern w:val="24"/>
                <w:szCs w:val="20"/>
              </w:rPr>
              <w:t>Project Outputs</w:t>
            </w:r>
          </w:p>
        </w:tc>
        <w:tc>
          <w:tcPr>
            <w:tcW w:w="3905" w:type="pct"/>
            <w:vAlign w:val="center"/>
          </w:tcPr>
          <w:p w14:paraId="785AE07A" w14:textId="044BF764" w:rsidR="00DB11C2" w:rsidRPr="00FE4107" w:rsidRDefault="00DB11C2" w:rsidP="00757D65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88313C" w:rsidRPr="00D3442F" w14:paraId="624D9FD7" w14:textId="77777777" w:rsidTr="00757D65">
        <w:trPr>
          <w:trHeight w:val="70"/>
        </w:trPr>
        <w:tc>
          <w:tcPr>
            <w:tcW w:w="1095" w:type="pct"/>
            <w:vAlign w:val="center"/>
          </w:tcPr>
          <w:p w14:paraId="4F751F2F" w14:textId="77777777" w:rsidR="0088313C" w:rsidRDefault="0088313C" w:rsidP="00E9447D">
            <w:pPr>
              <w:spacing w:after="0" w:line="240" w:lineRule="auto"/>
              <w:contextualSpacing/>
              <w:rPr>
                <w:rFonts w:eastAsia="+mn-ea" w:cs="+mn-cs"/>
                <w:b/>
                <w:color w:val="000000"/>
                <w:kern w:val="24"/>
                <w:szCs w:val="20"/>
              </w:rPr>
            </w:pPr>
            <w:r>
              <w:rPr>
                <w:rFonts w:eastAsia="+mn-ea" w:cs="+mn-cs"/>
                <w:b/>
                <w:color w:val="000000"/>
                <w:kern w:val="24"/>
                <w:szCs w:val="20"/>
              </w:rPr>
              <w:t>Timeline</w:t>
            </w:r>
          </w:p>
        </w:tc>
        <w:tc>
          <w:tcPr>
            <w:tcW w:w="3905" w:type="pct"/>
            <w:vAlign w:val="center"/>
          </w:tcPr>
          <w:p w14:paraId="5B3A2FEE" w14:textId="715E682E" w:rsidR="0088313C" w:rsidRPr="0088313C" w:rsidRDefault="0088313C" w:rsidP="00CE31BA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150387" w:rsidRPr="00D3442F" w14:paraId="28580F39" w14:textId="77777777" w:rsidTr="00757D65">
        <w:trPr>
          <w:trHeight w:val="341"/>
        </w:trPr>
        <w:tc>
          <w:tcPr>
            <w:tcW w:w="1095" w:type="pct"/>
            <w:vAlign w:val="center"/>
          </w:tcPr>
          <w:p w14:paraId="56F9E7E6" w14:textId="77777777" w:rsidR="00150387" w:rsidRPr="00D3442F" w:rsidRDefault="00150387" w:rsidP="00E9447D">
            <w:pPr>
              <w:spacing w:after="0" w:line="240" w:lineRule="auto"/>
              <w:contextualSpacing/>
              <w:rPr>
                <w:rFonts w:eastAsia="+mn-ea" w:cs="+mn-cs"/>
                <w:b/>
                <w:color w:val="000000"/>
                <w:kern w:val="24"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>Constraints</w:t>
            </w:r>
          </w:p>
        </w:tc>
        <w:tc>
          <w:tcPr>
            <w:tcW w:w="3905" w:type="pct"/>
            <w:vAlign w:val="center"/>
          </w:tcPr>
          <w:p w14:paraId="4C4258DE" w14:textId="4DCF9709" w:rsidR="006C0CA9" w:rsidRPr="00FE4107" w:rsidRDefault="006C0CA9" w:rsidP="00757D65">
            <w:pPr>
              <w:spacing w:after="0"/>
              <w:jc w:val="both"/>
              <w:rPr>
                <w:rStyle w:val="BodyText2Char"/>
                <w:rFonts w:ascii="Calibri" w:eastAsia="Calibri" w:hAnsi="Calibri"/>
                <w:iCs/>
                <w:sz w:val="20"/>
                <w:szCs w:val="20"/>
                <w:lang w:val="en-US"/>
              </w:rPr>
            </w:pPr>
          </w:p>
        </w:tc>
      </w:tr>
      <w:tr w:rsidR="00AA5D54" w:rsidRPr="00D3442F" w14:paraId="3A4C13C2" w14:textId="77777777" w:rsidTr="00757D65">
        <w:trPr>
          <w:trHeight w:val="70"/>
        </w:trPr>
        <w:tc>
          <w:tcPr>
            <w:tcW w:w="1095" w:type="pct"/>
          </w:tcPr>
          <w:p w14:paraId="554CB7A0" w14:textId="77777777" w:rsidR="00AA5D54" w:rsidRPr="00D3442F" w:rsidRDefault="00AA5D54" w:rsidP="00E9447D">
            <w:pPr>
              <w:spacing w:after="0" w:line="240" w:lineRule="auto"/>
              <w:contextualSpacing/>
              <w:rPr>
                <w:rFonts w:eastAsia="Times New Roman"/>
                <w:b/>
                <w:szCs w:val="20"/>
              </w:rPr>
            </w:pPr>
            <w:r w:rsidRPr="00D3442F">
              <w:rPr>
                <w:rFonts w:eastAsia="+mn-ea" w:cs="+mn-cs"/>
                <w:b/>
                <w:color w:val="000000"/>
                <w:kern w:val="24"/>
                <w:szCs w:val="20"/>
              </w:rPr>
              <w:t>Budget</w:t>
            </w:r>
          </w:p>
        </w:tc>
        <w:tc>
          <w:tcPr>
            <w:tcW w:w="3905" w:type="pct"/>
          </w:tcPr>
          <w:p w14:paraId="6DA3A70A" w14:textId="77777777" w:rsidR="00220626" w:rsidRPr="00D3442F" w:rsidRDefault="00220626" w:rsidP="00E9447D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GB"/>
              </w:rPr>
            </w:pPr>
          </w:p>
        </w:tc>
      </w:tr>
      <w:tr w:rsidR="002769E9" w:rsidRPr="00D3442F" w14:paraId="47F92D38" w14:textId="77777777" w:rsidTr="00757D65">
        <w:trPr>
          <w:trHeight w:val="70"/>
        </w:trPr>
        <w:tc>
          <w:tcPr>
            <w:tcW w:w="1095" w:type="pct"/>
          </w:tcPr>
          <w:p w14:paraId="139ECD53" w14:textId="77777777" w:rsidR="002769E9" w:rsidRPr="00D3442F" w:rsidRDefault="002769E9" w:rsidP="00E9447D">
            <w:pPr>
              <w:spacing w:after="0" w:line="240" w:lineRule="auto"/>
              <w:contextualSpacing/>
              <w:rPr>
                <w:rFonts w:eastAsia="+mn-ea" w:cs="+mn-cs"/>
                <w:b/>
                <w:color w:val="000000"/>
                <w:kern w:val="24"/>
                <w:szCs w:val="20"/>
              </w:rPr>
            </w:pPr>
            <w:r>
              <w:rPr>
                <w:rFonts w:eastAsia="+mn-ea" w:cs="+mn-cs"/>
                <w:b/>
                <w:color w:val="000000"/>
                <w:kern w:val="24"/>
                <w:szCs w:val="20"/>
              </w:rPr>
              <w:t>Possible Collaborating Partners</w:t>
            </w:r>
          </w:p>
        </w:tc>
        <w:tc>
          <w:tcPr>
            <w:tcW w:w="3905" w:type="pct"/>
          </w:tcPr>
          <w:p w14:paraId="4E37A671" w14:textId="2FE20485" w:rsidR="002769E9" w:rsidRPr="00D3442F" w:rsidRDefault="002769E9" w:rsidP="00560993">
            <w:pPr>
              <w:spacing w:after="0" w:line="240" w:lineRule="auto"/>
              <w:rPr>
                <w:rFonts w:eastAsia="Times New Roman" w:cs="Arial"/>
                <w:i/>
                <w:sz w:val="20"/>
                <w:szCs w:val="20"/>
                <w:lang w:val="en-GB"/>
              </w:rPr>
            </w:pPr>
          </w:p>
        </w:tc>
      </w:tr>
    </w:tbl>
    <w:p w14:paraId="3D4893F6" w14:textId="77777777" w:rsidR="00AA5D54" w:rsidRPr="00210C64" w:rsidRDefault="00AA5D54" w:rsidP="00AA5D54">
      <w:pPr>
        <w:spacing w:after="0" w:line="240" w:lineRule="auto"/>
        <w:rPr>
          <w:rFonts w:eastAsia="Times New Roman"/>
          <w:b/>
          <w:sz w:val="20"/>
          <w:szCs w:val="20"/>
        </w:rPr>
      </w:pPr>
    </w:p>
    <w:p w14:paraId="24611D4F" w14:textId="77777777" w:rsidR="00AA5D54" w:rsidRPr="00210C64" w:rsidRDefault="00AA5D54" w:rsidP="00AA5D54">
      <w:pPr>
        <w:spacing w:after="0" w:line="240" w:lineRule="auto"/>
        <w:jc w:val="center"/>
        <w:rPr>
          <w:rFonts w:eastAsia="Times New Roman"/>
          <w:b/>
          <w:sz w:val="20"/>
          <w:szCs w:val="20"/>
        </w:rPr>
      </w:pPr>
    </w:p>
    <w:p w14:paraId="3CAE2A7A" w14:textId="77777777" w:rsidR="006904CA" w:rsidRPr="00210C64" w:rsidRDefault="00AA5D54" w:rsidP="00AA5D54">
      <w:pPr>
        <w:spacing w:after="0" w:line="240" w:lineRule="auto"/>
        <w:rPr>
          <w:rFonts w:eastAsia="Times New Roman"/>
          <w:sz w:val="20"/>
          <w:szCs w:val="20"/>
        </w:rPr>
      </w:pPr>
      <w:r w:rsidRPr="00210C64">
        <w:rPr>
          <w:rFonts w:eastAsia="Times New Roman"/>
          <w:sz w:val="20"/>
          <w:szCs w:val="20"/>
        </w:rPr>
        <w:tab/>
      </w:r>
    </w:p>
    <w:p w14:paraId="00A06ECE" w14:textId="77777777" w:rsidR="00150387" w:rsidRPr="00210C64" w:rsidRDefault="00150387" w:rsidP="002769E9">
      <w:pPr>
        <w:spacing w:after="0"/>
        <w:rPr>
          <w:rFonts w:eastAsia="Times New Roman"/>
          <w:i/>
          <w:sz w:val="20"/>
          <w:szCs w:val="20"/>
        </w:rPr>
      </w:pPr>
    </w:p>
    <w:p w14:paraId="25C77834" w14:textId="77777777" w:rsidR="00AA5D54" w:rsidRDefault="00AA5D54" w:rsidP="00D07945">
      <w:pPr>
        <w:spacing w:after="0" w:line="240" w:lineRule="auto"/>
        <w:rPr>
          <w:rFonts w:eastAsia="Times New Roman" w:cs="Arial"/>
          <w:b/>
          <w:bCs/>
          <w:caps/>
          <w:sz w:val="20"/>
          <w:szCs w:val="20"/>
          <w:lang w:val="en-GB"/>
        </w:rPr>
      </w:pPr>
    </w:p>
    <w:p w14:paraId="705B328A" w14:textId="77777777" w:rsidR="00210C64" w:rsidRDefault="00210C64" w:rsidP="00D07945">
      <w:pPr>
        <w:spacing w:after="0" w:line="240" w:lineRule="auto"/>
        <w:rPr>
          <w:rFonts w:eastAsia="Times New Roman" w:cs="Arial"/>
          <w:b/>
          <w:bCs/>
          <w:caps/>
          <w:sz w:val="20"/>
          <w:szCs w:val="20"/>
          <w:lang w:val="en-GB"/>
        </w:rPr>
      </w:pPr>
    </w:p>
    <w:p w14:paraId="75AEC0B1" w14:textId="77777777" w:rsidR="00210C64" w:rsidRPr="00210C64" w:rsidRDefault="00210C64" w:rsidP="00D07945">
      <w:pPr>
        <w:spacing w:after="0" w:line="240" w:lineRule="auto"/>
        <w:rPr>
          <w:rFonts w:eastAsia="Times New Roman" w:cs="Arial"/>
          <w:b/>
          <w:bCs/>
          <w:caps/>
          <w:sz w:val="20"/>
          <w:szCs w:val="20"/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39"/>
        <w:gridCol w:w="3611"/>
        <w:gridCol w:w="2930"/>
      </w:tblGrid>
      <w:tr w:rsidR="00210C64" w:rsidRPr="00D3442F" w14:paraId="5790ABFC" w14:textId="77777777" w:rsidTr="00AF36D4">
        <w:tc>
          <w:tcPr>
            <w:tcW w:w="3618" w:type="dxa"/>
            <w:shd w:val="clear" w:color="auto" w:fill="auto"/>
          </w:tcPr>
          <w:p w14:paraId="4C2345C1" w14:textId="7777777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b/>
                <w:sz w:val="20"/>
                <w:szCs w:val="20"/>
                <w:lang w:eastAsia="ja-JP"/>
              </w:rPr>
            </w:pPr>
            <w:r w:rsidRPr="00D3442F">
              <w:rPr>
                <w:rFonts w:eastAsia="MS Mincho" w:cs="Arial"/>
                <w:b/>
                <w:sz w:val="20"/>
                <w:szCs w:val="20"/>
                <w:lang w:eastAsia="ja-JP"/>
              </w:rPr>
              <w:t>Prepared by:</w:t>
            </w:r>
          </w:p>
        </w:tc>
        <w:tc>
          <w:tcPr>
            <w:tcW w:w="3690" w:type="dxa"/>
            <w:shd w:val="clear" w:color="auto" w:fill="auto"/>
          </w:tcPr>
          <w:p w14:paraId="0037D5E8" w14:textId="7777777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b/>
                <w:sz w:val="20"/>
                <w:szCs w:val="20"/>
                <w:lang w:eastAsia="ja-JP"/>
              </w:rPr>
            </w:pPr>
            <w:r w:rsidRPr="00D3442F">
              <w:rPr>
                <w:rFonts w:eastAsia="MS Mincho" w:cs="Arial"/>
                <w:b/>
                <w:sz w:val="20"/>
                <w:szCs w:val="20"/>
                <w:lang w:eastAsia="ja-JP"/>
              </w:rPr>
              <w:t>Reviewed by:</w:t>
            </w:r>
          </w:p>
        </w:tc>
        <w:tc>
          <w:tcPr>
            <w:tcW w:w="2988" w:type="dxa"/>
            <w:shd w:val="clear" w:color="auto" w:fill="auto"/>
          </w:tcPr>
          <w:p w14:paraId="7915E21F" w14:textId="7777777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b/>
                <w:sz w:val="20"/>
                <w:szCs w:val="20"/>
                <w:lang w:eastAsia="ja-JP"/>
              </w:rPr>
            </w:pPr>
            <w:r w:rsidRPr="00D3442F">
              <w:rPr>
                <w:rFonts w:eastAsia="MS Mincho" w:cs="Arial"/>
                <w:b/>
                <w:sz w:val="20"/>
                <w:szCs w:val="20"/>
                <w:lang w:eastAsia="ja-JP"/>
              </w:rPr>
              <w:t>Approved by:</w:t>
            </w:r>
          </w:p>
        </w:tc>
      </w:tr>
      <w:tr w:rsidR="00210C64" w:rsidRPr="00D3442F" w14:paraId="6E173B0B" w14:textId="77777777" w:rsidTr="00AF36D4">
        <w:trPr>
          <w:trHeight w:val="900"/>
        </w:trPr>
        <w:tc>
          <w:tcPr>
            <w:tcW w:w="3618" w:type="dxa"/>
            <w:shd w:val="clear" w:color="auto" w:fill="auto"/>
          </w:tcPr>
          <w:p w14:paraId="6422B9FC" w14:textId="7777777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b/>
                <w:sz w:val="20"/>
                <w:szCs w:val="20"/>
                <w:lang w:eastAsia="ja-JP"/>
              </w:rPr>
            </w:pPr>
          </w:p>
        </w:tc>
        <w:tc>
          <w:tcPr>
            <w:tcW w:w="3690" w:type="dxa"/>
            <w:shd w:val="clear" w:color="auto" w:fill="auto"/>
          </w:tcPr>
          <w:p w14:paraId="2345F7C7" w14:textId="7777777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b/>
                <w:sz w:val="20"/>
                <w:szCs w:val="20"/>
                <w:lang w:eastAsia="ja-JP"/>
              </w:rPr>
            </w:pPr>
          </w:p>
        </w:tc>
        <w:tc>
          <w:tcPr>
            <w:tcW w:w="2988" w:type="dxa"/>
            <w:shd w:val="clear" w:color="auto" w:fill="auto"/>
          </w:tcPr>
          <w:p w14:paraId="4E3F511A" w14:textId="7777777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b/>
                <w:sz w:val="20"/>
                <w:szCs w:val="20"/>
                <w:lang w:eastAsia="ja-JP"/>
              </w:rPr>
            </w:pPr>
          </w:p>
        </w:tc>
      </w:tr>
      <w:tr w:rsidR="00210C64" w:rsidRPr="00D3442F" w14:paraId="73D152E5" w14:textId="77777777" w:rsidTr="00AF36D4">
        <w:tc>
          <w:tcPr>
            <w:tcW w:w="3618" w:type="dxa"/>
            <w:shd w:val="clear" w:color="auto" w:fill="auto"/>
          </w:tcPr>
          <w:p w14:paraId="0D21B8D8" w14:textId="2B894832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3690" w:type="dxa"/>
            <w:shd w:val="clear" w:color="auto" w:fill="auto"/>
          </w:tcPr>
          <w:p w14:paraId="2B97612C" w14:textId="426B5ADA" w:rsidR="00210C64" w:rsidRPr="00D3442F" w:rsidRDefault="00210C64" w:rsidP="00AF36D4">
            <w:pPr>
              <w:spacing w:after="0" w:line="240" w:lineRule="auto"/>
              <w:rPr>
                <w:rFonts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988" w:type="dxa"/>
            <w:shd w:val="clear" w:color="auto" w:fill="auto"/>
          </w:tcPr>
          <w:p w14:paraId="2EEDCCAA" w14:textId="0CD42A67" w:rsidR="00210C64" w:rsidRPr="00D3442F" w:rsidRDefault="00210C64" w:rsidP="00210C64">
            <w:pPr>
              <w:spacing w:after="0" w:line="240" w:lineRule="auto"/>
              <w:rPr>
                <w:rFonts w:eastAsia="MS Mincho" w:cs="Arial"/>
                <w:sz w:val="20"/>
                <w:szCs w:val="20"/>
                <w:lang w:eastAsia="ja-JP"/>
              </w:rPr>
            </w:pPr>
          </w:p>
        </w:tc>
      </w:tr>
    </w:tbl>
    <w:p w14:paraId="406623C9" w14:textId="77777777" w:rsidR="00ED47CA" w:rsidRPr="00210C64" w:rsidRDefault="00ED47CA">
      <w:pPr>
        <w:rPr>
          <w:sz w:val="20"/>
          <w:szCs w:val="20"/>
        </w:rPr>
      </w:pPr>
    </w:p>
    <w:sectPr w:rsidR="00ED47CA" w:rsidRPr="00210C64" w:rsidSect="00561492">
      <w:headerReference w:type="first" r:id="rId9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8F143" w14:textId="77777777" w:rsidR="00561492" w:rsidRDefault="00561492" w:rsidP="009A64C7">
      <w:pPr>
        <w:spacing w:after="0" w:line="240" w:lineRule="auto"/>
      </w:pPr>
      <w:r>
        <w:separator/>
      </w:r>
    </w:p>
  </w:endnote>
  <w:endnote w:type="continuationSeparator" w:id="0">
    <w:p w14:paraId="3E258035" w14:textId="77777777" w:rsidR="00561492" w:rsidRDefault="00561492" w:rsidP="009A6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68069" w14:textId="77777777" w:rsidR="00561492" w:rsidRDefault="00561492" w:rsidP="009A64C7">
      <w:pPr>
        <w:spacing w:after="0" w:line="240" w:lineRule="auto"/>
      </w:pPr>
      <w:r>
        <w:separator/>
      </w:r>
    </w:p>
  </w:footnote>
  <w:footnote w:type="continuationSeparator" w:id="0">
    <w:p w14:paraId="00509CE0" w14:textId="77777777" w:rsidR="00561492" w:rsidRDefault="00561492" w:rsidP="009A6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C68C7" w14:textId="77777777" w:rsidR="00D3442F" w:rsidRDefault="00D3442F" w:rsidP="00D3442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92739"/>
    <w:multiLevelType w:val="hybridMultilevel"/>
    <w:tmpl w:val="0644D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20A4"/>
    <w:multiLevelType w:val="hybridMultilevel"/>
    <w:tmpl w:val="FA22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6364E"/>
    <w:multiLevelType w:val="hybridMultilevel"/>
    <w:tmpl w:val="26E21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112C5"/>
    <w:multiLevelType w:val="hybridMultilevel"/>
    <w:tmpl w:val="23E8F8D6"/>
    <w:lvl w:ilvl="0" w:tplc="C4F2323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96540"/>
    <w:multiLevelType w:val="hybridMultilevel"/>
    <w:tmpl w:val="2E829D8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9FE6056"/>
    <w:multiLevelType w:val="hybridMultilevel"/>
    <w:tmpl w:val="016E14E0"/>
    <w:lvl w:ilvl="0" w:tplc="55168E8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14B65"/>
    <w:multiLevelType w:val="hybridMultilevel"/>
    <w:tmpl w:val="AED24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26391"/>
    <w:multiLevelType w:val="hybridMultilevel"/>
    <w:tmpl w:val="F5008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33675"/>
    <w:multiLevelType w:val="hybridMultilevel"/>
    <w:tmpl w:val="7952B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D7137"/>
    <w:multiLevelType w:val="hybridMultilevel"/>
    <w:tmpl w:val="3D16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D0613"/>
    <w:multiLevelType w:val="hybridMultilevel"/>
    <w:tmpl w:val="4DF2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935C0"/>
    <w:multiLevelType w:val="hybridMultilevel"/>
    <w:tmpl w:val="9FB8E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827D2"/>
    <w:multiLevelType w:val="hybridMultilevel"/>
    <w:tmpl w:val="94A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46E47"/>
    <w:multiLevelType w:val="hybridMultilevel"/>
    <w:tmpl w:val="D086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D0D91"/>
    <w:multiLevelType w:val="hybridMultilevel"/>
    <w:tmpl w:val="40160A38"/>
    <w:lvl w:ilvl="0" w:tplc="8F2057C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148E0"/>
    <w:multiLevelType w:val="hybridMultilevel"/>
    <w:tmpl w:val="E8C0A1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7915F4"/>
    <w:multiLevelType w:val="hybridMultilevel"/>
    <w:tmpl w:val="C270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54B6F"/>
    <w:multiLevelType w:val="hybridMultilevel"/>
    <w:tmpl w:val="1830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303FC"/>
    <w:multiLevelType w:val="hybridMultilevel"/>
    <w:tmpl w:val="BCBE3930"/>
    <w:lvl w:ilvl="0" w:tplc="B4AA6C36">
      <w:start w:val="2011"/>
      <w:numFmt w:val="bullet"/>
      <w:lvlText w:val="-"/>
      <w:lvlJc w:val="left"/>
      <w:pPr>
        <w:ind w:left="720" w:hanging="360"/>
      </w:pPr>
      <w:rPr>
        <w:rFonts w:ascii="Calibri" w:eastAsia="MS Mincho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E3F04"/>
    <w:multiLevelType w:val="hybridMultilevel"/>
    <w:tmpl w:val="58ECE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26FB2"/>
    <w:multiLevelType w:val="hybridMultilevel"/>
    <w:tmpl w:val="B1883B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7056A"/>
    <w:multiLevelType w:val="hybridMultilevel"/>
    <w:tmpl w:val="DD72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E04C2"/>
    <w:multiLevelType w:val="hybridMultilevel"/>
    <w:tmpl w:val="8FC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1407">
    <w:abstractNumId w:val="0"/>
  </w:num>
  <w:num w:numId="2" w16cid:durableId="32192606">
    <w:abstractNumId w:val="10"/>
  </w:num>
  <w:num w:numId="3" w16cid:durableId="1051344488">
    <w:abstractNumId w:val="7"/>
  </w:num>
  <w:num w:numId="4" w16cid:durableId="1742480829">
    <w:abstractNumId w:val="6"/>
  </w:num>
  <w:num w:numId="5" w16cid:durableId="1979260599">
    <w:abstractNumId w:val="4"/>
  </w:num>
  <w:num w:numId="6" w16cid:durableId="45301215">
    <w:abstractNumId w:val="16"/>
  </w:num>
  <w:num w:numId="7" w16cid:durableId="1731462665">
    <w:abstractNumId w:val="19"/>
  </w:num>
  <w:num w:numId="8" w16cid:durableId="613946438">
    <w:abstractNumId w:val="18"/>
  </w:num>
  <w:num w:numId="9" w16cid:durableId="1782337420">
    <w:abstractNumId w:val="1"/>
  </w:num>
  <w:num w:numId="10" w16cid:durableId="2115975370">
    <w:abstractNumId w:val="17"/>
  </w:num>
  <w:num w:numId="11" w16cid:durableId="1563709788">
    <w:abstractNumId w:val="11"/>
  </w:num>
  <w:num w:numId="12" w16cid:durableId="2023509140">
    <w:abstractNumId w:val="15"/>
  </w:num>
  <w:num w:numId="13" w16cid:durableId="63798536">
    <w:abstractNumId w:val="8"/>
  </w:num>
  <w:num w:numId="14" w16cid:durableId="1684745893">
    <w:abstractNumId w:val="9"/>
  </w:num>
  <w:num w:numId="15" w16cid:durableId="678391400">
    <w:abstractNumId w:val="22"/>
  </w:num>
  <w:num w:numId="16" w16cid:durableId="1819496753">
    <w:abstractNumId w:val="21"/>
  </w:num>
  <w:num w:numId="17" w16cid:durableId="2086950342">
    <w:abstractNumId w:val="13"/>
  </w:num>
  <w:num w:numId="18" w16cid:durableId="1458256159">
    <w:abstractNumId w:val="12"/>
  </w:num>
  <w:num w:numId="19" w16cid:durableId="285352466">
    <w:abstractNumId w:val="2"/>
  </w:num>
  <w:num w:numId="20" w16cid:durableId="1280648383">
    <w:abstractNumId w:val="3"/>
  </w:num>
  <w:num w:numId="21" w16cid:durableId="1769348913">
    <w:abstractNumId w:val="20"/>
  </w:num>
  <w:num w:numId="22" w16cid:durableId="1389568947">
    <w:abstractNumId w:val="5"/>
  </w:num>
  <w:num w:numId="23" w16cid:durableId="12436865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E9"/>
    <w:rsid w:val="0000034D"/>
    <w:rsid w:val="000109F1"/>
    <w:rsid w:val="00024974"/>
    <w:rsid w:val="00081608"/>
    <w:rsid w:val="00110BB4"/>
    <w:rsid w:val="001349AD"/>
    <w:rsid w:val="00150387"/>
    <w:rsid w:val="00162423"/>
    <w:rsid w:val="001B600C"/>
    <w:rsid w:val="001D2AC9"/>
    <w:rsid w:val="001E33A3"/>
    <w:rsid w:val="001F0DDB"/>
    <w:rsid w:val="0020790C"/>
    <w:rsid w:val="00210C64"/>
    <w:rsid w:val="002154E3"/>
    <w:rsid w:val="00220626"/>
    <w:rsid w:val="0023171C"/>
    <w:rsid w:val="002437EF"/>
    <w:rsid w:val="002742F7"/>
    <w:rsid w:val="002769E9"/>
    <w:rsid w:val="00292B04"/>
    <w:rsid w:val="002A7151"/>
    <w:rsid w:val="002B0852"/>
    <w:rsid w:val="002F4D5C"/>
    <w:rsid w:val="003272A3"/>
    <w:rsid w:val="003639E5"/>
    <w:rsid w:val="003E02E0"/>
    <w:rsid w:val="00407B55"/>
    <w:rsid w:val="004167F9"/>
    <w:rsid w:val="00461E4C"/>
    <w:rsid w:val="00465CC4"/>
    <w:rsid w:val="004A02A9"/>
    <w:rsid w:val="004A0F12"/>
    <w:rsid w:val="004D00F6"/>
    <w:rsid w:val="004D3724"/>
    <w:rsid w:val="0052253A"/>
    <w:rsid w:val="00552184"/>
    <w:rsid w:val="00560993"/>
    <w:rsid w:val="00561492"/>
    <w:rsid w:val="00583CE7"/>
    <w:rsid w:val="00594294"/>
    <w:rsid w:val="005A76F0"/>
    <w:rsid w:val="005E7C54"/>
    <w:rsid w:val="0060431C"/>
    <w:rsid w:val="00607106"/>
    <w:rsid w:val="00626938"/>
    <w:rsid w:val="00645ED0"/>
    <w:rsid w:val="006538BD"/>
    <w:rsid w:val="00676F53"/>
    <w:rsid w:val="0067702A"/>
    <w:rsid w:val="006904CA"/>
    <w:rsid w:val="006A1C15"/>
    <w:rsid w:val="006C0CA9"/>
    <w:rsid w:val="006D7B2C"/>
    <w:rsid w:val="00716833"/>
    <w:rsid w:val="00725B3A"/>
    <w:rsid w:val="00733513"/>
    <w:rsid w:val="00747700"/>
    <w:rsid w:val="0075461D"/>
    <w:rsid w:val="00757D65"/>
    <w:rsid w:val="007751C8"/>
    <w:rsid w:val="007A1EB8"/>
    <w:rsid w:val="007C6097"/>
    <w:rsid w:val="008339CB"/>
    <w:rsid w:val="00871BD4"/>
    <w:rsid w:val="00876C19"/>
    <w:rsid w:val="0088313C"/>
    <w:rsid w:val="008A36FD"/>
    <w:rsid w:val="008C148B"/>
    <w:rsid w:val="008F7C9C"/>
    <w:rsid w:val="00914E44"/>
    <w:rsid w:val="00926A08"/>
    <w:rsid w:val="009821C7"/>
    <w:rsid w:val="00997010"/>
    <w:rsid w:val="009A64C7"/>
    <w:rsid w:val="009A66DF"/>
    <w:rsid w:val="009A6CF8"/>
    <w:rsid w:val="00A54587"/>
    <w:rsid w:val="00A71CB2"/>
    <w:rsid w:val="00A93369"/>
    <w:rsid w:val="00AA5D54"/>
    <w:rsid w:val="00AF36D4"/>
    <w:rsid w:val="00B14E11"/>
    <w:rsid w:val="00B252F4"/>
    <w:rsid w:val="00B66496"/>
    <w:rsid w:val="00B75D4E"/>
    <w:rsid w:val="00B92934"/>
    <w:rsid w:val="00BD3C8A"/>
    <w:rsid w:val="00C337BE"/>
    <w:rsid w:val="00C42D04"/>
    <w:rsid w:val="00CC338B"/>
    <w:rsid w:val="00CC4D17"/>
    <w:rsid w:val="00CE31BA"/>
    <w:rsid w:val="00D07945"/>
    <w:rsid w:val="00D10E55"/>
    <w:rsid w:val="00D16AF3"/>
    <w:rsid w:val="00D17B29"/>
    <w:rsid w:val="00D3442F"/>
    <w:rsid w:val="00D35120"/>
    <w:rsid w:val="00D41C7E"/>
    <w:rsid w:val="00D424BC"/>
    <w:rsid w:val="00D54DEB"/>
    <w:rsid w:val="00D761A7"/>
    <w:rsid w:val="00DA36FE"/>
    <w:rsid w:val="00DB11C2"/>
    <w:rsid w:val="00DC4846"/>
    <w:rsid w:val="00DD0E92"/>
    <w:rsid w:val="00E04315"/>
    <w:rsid w:val="00E42C77"/>
    <w:rsid w:val="00E75938"/>
    <w:rsid w:val="00E9447D"/>
    <w:rsid w:val="00EA12F7"/>
    <w:rsid w:val="00ED47CA"/>
    <w:rsid w:val="00F20408"/>
    <w:rsid w:val="00F675BB"/>
    <w:rsid w:val="00FA415B"/>
    <w:rsid w:val="00FB654D"/>
    <w:rsid w:val="00FB7580"/>
    <w:rsid w:val="00FC43DB"/>
    <w:rsid w:val="00FE4107"/>
    <w:rsid w:val="00F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000FA"/>
  <w15:chartTrackingRefBased/>
  <w15:docId w15:val="{647B1514-3EEE-40D5-8181-BA16904C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FE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CE31BA"/>
    <w:pPr>
      <w:keepNext/>
      <w:spacing w:after="0" w:line="240" w:lineRule="auto"/>
      <w:jc w:val="both"/>
      <w:outlineLvl w:val="2"/>
    </w:pPr>
    <w:rPr>
      <w:rFonts w:ascii="Book Antiqua" w:eastAsia="Times New Roman" w:hAnsi="Book Antiqua"/>
      <w:b/>
      <w:bCs/>
      <w:sz w:val="24"/>
      <w:szCs w:val="24"/>
      <w:lang w:val="en-GB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71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317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9A6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4C7"/>
  </w:style>
  <w:style w:type="paragraph" w:styleId="Footer">
    <w:name w:val="footer"/>
    <w:basedOn w:val="Normal"/>
    <w:link w:val="FooterChar"/>
    <w:uiPriority w:val="99"/>
    <w:unhideWhenUsed/>
    <w:rsid w:val="009A6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4C7"/>
  </w:style>
  <w:style w:type="paragraph" w:styleId="ListParagraph">
    <w:name w:val="List Paragraph"/>
    <w:basedOn w:val="Normal"/>
    <w:uiPriority w:val="34"/>
    <w:qFormat/>
    <w:rsid w:val="00594294"/>
    <w:pPr>
      <w:ind w:left="720"/>
      <w:contextualSpacing/>
    </w:pPr>
  </w:style>
  <w:style w:type="character" w:customStyle="1" w:styleId="Heading3Char">
    <w:name w:val="Heading 3 Char"/>
    <w:link w:val="Heading3"/>
    <w:rsid w:val="00CE31BA"/>
    <w:rPr>
      <w:rFonts w:ascii="Book Antiqua" w:eastAsia="Times New Roman" w:hAnsi="Book Antiqua" w:cs="Times New Roman"/>
      <w:b/>
      <w:bCs/>
      <w:sz w:val="24"/>
      <w:szCs w:val="24"/>
      <w:lang w:val="en-GB"/>
    </w:rPr>
  </w:style>
  <w:style w:type="paragraph" w:styleId="BodyText2">
    <w:name w:val="Body Text 2"/>
    <w:basedOn w:val="Normal"/>
    <w:link w:val="BodyText2Char"/>
    <w:rsid w:val="00CE31BA"/>
    <w:pPr>
      <w:spacing w:after="0" w:line="360" w:lineRule="auto"/>
      <w:jc w:val="both"/>
    </w:pPr>
    <w:rPr>
      <w:rFonts w:ascii="Arial" w:eastAsia="Times New Roman" w:hAnsi="Arial"/>
      <w:sz w:val="20"/>
      <w:szCs w:val="24"/>
      <w:lang w:val="en-GB" w:eastAsia="x-none"/>
    </w:rPr>
  </w:style>
  <w:style w:type="character" w:customStyle="1" w:styleId="BodyText2Char">
    <w:name w:val="Body Text 2 Char"/>
    <w:link w:val="BodyText2"/>
    <w:rsid w:val="00CE31BA"/>
    <w:rPr>
      <w:rFonts w:ascii="Arial" w:eastAsia="Times New Roman" w:hAnsi="Arial" w:cs="Arial"/>
      <w:szCs w:val="24"/>
      <w:lang w:val="en-GB"/>
    </w:rPr>
  </w:style>
  <w:style w:type="table" w:styleId="TableGrid">
    <w:name w:val="Table Grid"/>
    <w:basedOn w:val="TableNormal"/>
    <w:uiPriority w:val="59"/>
    <w:rsid w:val="00000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65CC4"/>
    <w:rPr>
      <w:rFonts w:cs="Arial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465CC4"/>
    <w:rPr>
      <w:rFonts w:cs="Arial"/>
    </w:rPr>
  </w:style>
  <w:style w:type="character" w:styleId="FootnoteReference">
    <w:name w:val="footnote reference"/>
    <w:uiPriority w:val="99"/>
    <w:semiHidden/>
    <w:unhideWhenUsed/>
    <w:rsid w:val="00465C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ROD\8%20Concept%20Note%20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FEBE9-9AD3-4527-A11E-C2AD0D6A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 Concept Note New.dot</Template>
  <TotalTime>0</TotalTime>
  <Pages>1</Pages>
  <Words>48</Words>
  <Characters>276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Malaysian Medical Relief Society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 Johan</dc:creator>
  <cp:keywords/>
  <cp:lastModifiedBy>Fadhil Roslan</cp:lastModifiedBy>
  <cp:revision>2</cp:revision>
  <cp:lastPrinted>2013-07-11T04:09:00Z</cp:lastPrinted>
  <dcterms:created xsi:type="dcterms:W3CDTF">2024-12-24T04:02:00Z</dcterms:created>
  <dcterms:modified xsi:type="dcterms:W3CDTF">2024-12-24T04:02:00Z</dcterms:modified>
</cp:coreProperties>
</file>